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9E41CD" w14:textId="77777777" w:rsidR="00E16177" w:rsidRPr="006B6EB9" w:rsidRDefault="00E16177" w:rsidP="00E16177">
      <w:pPr>
        <w:rPr>
          <w:rFonts w:asciiTheme="majorHAnsi" w:hAnsiTheme="majorHAnsi" w:cstheme="majorHAnsi"/>
          <w:sz w:val="22"/>
          <w:lang w:val="de-DE" w:eastAsia="en-GB"/>
        </w:rPr>
      </w:pPr>
    </w:p>
    <w:p w14:paraId="0EFA8047" w14:textId="228EF33D" w:rsidR="006B6EB9" w:rsidRPr="00E75F84" w:rsidRDefault="006B6EB9" w:rsidP="006B6EB9">
      <w:pPr>
        <w:keepNext/>
        <w:keepLines/>
        <w:numPr>
          <w:ilvl w:val="0"/>
          <w:numId w:val="1"/>
        </w:numPr>
        <w:spacing w:before="240"/>
        <w:outlineLvl w:val="0"/>
        <w:rPr>
          <w:rFonts w:asciiTheme="majorHAnsi" w:eastAsia="Times New Roman" w:hAnsiTheme="majorHAnsi" w:cstheme="majorHAnsi"/>
          <w:b/>
          <w:bCs/>
          <w:sz w:val="24"/>
          <w:szCs w:val="24"/>
          <w:lang w:val="de-DE" w:eastAsia="en-AU"/>
        </w:rPr>
      </w:pPr>
      <w:r w:rsidRPr="006B6EB9">
        <w:rPr>
          <w:rFonts w:asciiTheme="majorHAnsi" w:eastAsia="Times New Roman" w:hAnsiTheme="majorHAnsi" w:cstheme="majorHAnsi"/>
          <w:b/>
          <w:bCs/>
          <w:sz w:val="24"/>
          <w:szCs w:val="24"/>
          <w:lang w:val="de-DE" w:eastAsia="en-AU"/>
        </w:rPr>
        <w:t xml:space="preserve">Ressourcen </w:t>
      </w:r>
    </w:p>
    <w:p w14:paraId="56FB2252" w14:textId="35F23171" w:rsidR="006B6EB9" w:rsidRPr="006B6EB9" w:rsidRDefault="006B6EB9" w:rsidP="006B6EB9">
      <w:pPr>
        <w:rPr>
          <w:b/>
          <w:bCs/>
          <w:lang w:val="de-DE"/>
        </w:rPr>
      </w:pPr>
      <w:r w:rsidRPr="006B6EB9">
        <w:rPr>
          <w:b/>
          <w:bCs/>
          <w:lang w:val="de-DE"/>
        </w:rPr>
        <w:t xml:space="preserve">Schritt für Schritt Anleitung und detaillierte </w:t>
      </w:r>
      <w:r>
        <w:rPr>
          <w:b/>
          <w:bCs/>
          <w:lang w:val="de-DE"/>
        </w:rPr>
        <w:t>Anleitung</w:t>
      </w:r>
    </w:p>
    <w:p w14:paraId="74AB416B" w14:textId="61163A95" w:rsidR="006B6EB9" w:rsidRPr="006B6EB9" w:rsidRDefault="006B6EB9" w:rsidP="006B6EB9">
      <w:pPr>
        <w:rPr>
          <w:lang w:val="de-DE"/>
        </w:rPr>
      </w:pPr>
      <w:hyperlink r:id="rId7" w:history="1">
        <w:r w:rsidRPr="000F6563">
          <w:rPr>
            <w:rStyle w:val="Hyperlink"/>
            <w:lang w:val="de-DE"/>
          </w:rPr>
          <w:t>https://docs.dialogic.pro/getting-started.html#1-installation--</w:t>
        </w:r>
        <w:proofErr w:type="spellStart"/>
        <w:r w:rsidRPr="000F6563">
          <w:rPr>
            <w:rStyle w:val="Hyperlink"/>
            <w:lang w:val="de-DE"/>
          </w:rPr>
          <w:t>activation</w:t>
        </w:r>
        <w:proofErr w:type="spellEnd"/>
      </w:hyperlink>
      <w:r>
        <w:rPr>
          <w:lang w:val="de-DE"/>
        </w:rPr>
        <w:t xml:space="preserve"> </w:t>
      </w:r>
    </w:p>
    <w:p w14:paraId="43E22B91" w14:textId="685DE1C5" w:rsidR="006B6EB9" w:rsidRPr="006B6EB9" w:rsidRDefault="006B6EB9" w:rsidP="006B6EB9">
      <w:pPr>
        <w:rPr>
          <w:b/>
          <w:bCs/>
          <w:lang w:val="de-DE"/>
        </w:rPr>
      </w:pPr>
      <w:r w:rsidRPr="006B6EB9">
        <w:rPr>
          <w:b/>
          <w:bCs/>
          <w:lang w:val="de-DE"/>
        </w:rPr>
        <w:t>TL;</w:t>
      </w:r>
      <w:proofErr w:type="gramStart"/>
      <w:r w:rsidRPr="006B6EB9">
        <w:rPr>
          <w:b/>
          <w:bCs/>
          <w:lang w:val="de-DE"/>
        </w:rPr>
        <w:t>DR Version</w:t>
      </w:r>
      <w:proofErr w:type="gramEnd"/>
      <w:r w:rsidRPr="006B6EB9">
        <w:rPr>
          <w:b/>
          <w:bCs/>
          <w:lang w:val="de-DE"/>
        </w:rPr>
        <w:t xml:space="preserve"> </w:t>
      </w:r>
    </w:p>
    <w:p w14:paraId="56AE450C" w14:textId="2438E27C" w:rsidR="006B6EB9" w:rsidRPr="006B6EB9" w:rsidRDefault="006B6EB9" w:rsidP="006B6EB9">
      <w:pPr>
        <w:rPr>
          <w:lang w:val="de-DE"/>
        </w:rPr>
      </w:pPr>
      <w:r w:rsidRPr="006B6EB9">
        <w:rPr>
          <w:lang w:val="de-DE"/>
        </w:rPr>
        <w:t>Hier das Zip (am Ende der Webseite) runterladen, entpacken und den ‘</w:t>
      </w:r>
      <w:proofErr w:type="spellStart"/>
      <w:r w:rsidRPr="006B6EB9">
        <w:rPr>
          <w:lang w:val="de-DE"/>
        </w:rPr>
        <w:t>addons</w:t>
      </w:r>
      <w:proofErr w:type="spellEnd"/>
      <w:r w:rsidRPr="006B6EB9">
        <w:rPr>
          <w:lang w:val="de-DE"/>
        </w:rPr>
        <w:t xml:space="preserve">’ Ordner ins eigene Projekt kopieren, Zum Abschluss  </w:t>
      </w:r>
      <w:r>
        <w:rPr>
          <w:lang w:val="de-DE"/>
        </w:rPr>
        <w:t xml:space="preserve">in den Projekteinstellungen unter </w:t>
      </w:r>
      <w:proofErr w:type="spellStart"/>
      <w:r>
        <w:rPr>
          <w:lang w:val="de-DE"/>
        </w:rPr>
        <w:t>Globals</w:t>
      </w:r>
      <w:proofErr w:type="spellEnd"/>
      <w:r>
        <w:rPr>
          <w:lang w:val="de-DE"/>
        </w:rPr>
        <w:t xml:space="preserve"> das neue </w:t>
      </w:r>
      <w:proofErr w:type="spellStart"/>
      <w:r>
        <w:rPr>
          <w:lang w:val="de-DE"/>
        </w:rPr>
        <w:t>Addon</w:t>
      </w:r>
      <w:proofErr w:type="spellEnd"/>
      <w:r>
        <w:rPr>
          <w:lang w:val="de-DE"/>
        </w:rPr>
        <w:t xml:space="preserve"> aktivieren. </w:t>
      </w:r>
    </w:p>
    <w:p w14:paraId="769BC25C" w14:textId="10B87BC6" w:rsidR="006B6EB9" w:rsidRPr="006B6EB9" w:rsidRDefault="006B6EB9" w:rsidP="006B6EB9">
      <w:pPr>
        <w:rPr>
          <w:lang w:val="de-DE"/>
        </w:rPr>
      </w:pPr>
      <w:hyperlink r:id="rId8" w:history="1">
        <w:r w:rsidRPr="000F6563">
          <w:rPr>
            <w:rStyle w:val="Hyperlink"/>
            <w:lang w:val="de-DE"/>
          </w:rPr>
          <w:t>https://github.com/dialogic-godot/dialogic/releases/tag/2.0-alpha-19</w:t>
        </w:r>
      </w:hyperlink>
      <w:r>
        <w:rPr>
          <w:lang w:val="de-DE"/>
        </w:rPr>
        <w:t xml:space="preserve"> </w:t>
      </w:r>
    </w:p>
    <w:p w14:paraId="4325B7B0" w14:textId="77777777" w:rsidR="006B6EB9" w:rsidRPr="006B6EB9" w:rsidRDefault="006B6EB9" w:rsidP="006B6EB9">
      <w:pPr>
        <w:rPr>
          <w:lang w:val="de-DE"/>
        </w:rPr>
      </w:pPr>
    </w:p>
    <w:p w14:paraId="2DEE2835" w14:textId="7A59BB32" w:rsidR="006B6EB9" w:rsidRPr="003E7B3A" w:rsidRDefault="003E7B3A" w:rsidP="006B6EB9">
      <w:pPr>
        <w:rPr>
          <w:b/>
          <w:bCs/>
          <w:lang w:val="de-DE"/>
        </w:rPr>
      </w:pPr>
      <w:r w:rsidRPr="003E7B3A">
        <w:rPr>
          <w:b/>
          <w:bCs/>
          <w:lang w:val="de-DE"/>
        </w:rPr>
        <w:t xml:space="preserve">Minimum nach der Installation  </w:t>
      </w:r>
    </w:p>
    <w:p w14:paraId="0ED339AB" w14:textId="5858048D" w:rsidR="003E7B3A" w:rsidRDefault="003E7B3A" w:rsidP="003E7B3A">
      <w:pPr>
        <w:rPr>
          <w:lang w:val="de-DE"/>
        </w:rPr>
      </w:pPr>
      <w:r w:rsidRPr="003E7B3A">
        <w:rPr>
          <w:lang w:val="de-DE"/>
        </w:rPr>
        <w:sym w:font="Wingdings" w:char="F0E8"/>
      </w:r>
      <w:r>
        <w:rPr>
          <w:lang w:val="de-DE"/>
        </w:rPr>
        <w:t xml:space="preserve"> Timeline abspeichern (Name wird später zur Integration in der Szene benötigt);</w:t>
      </w:r>
    </w:p>
    <w:p w14:paraId="5598EBE8" w14:textId="49CB90F0" w:rsidR="003E7B3A" w:rsidRDefault="003E7B3A" w:rsidP="003E7B3A">
      <w:pPr>
        <w:rPr>
          <w:lang w:val="de-DE"/>
        </w:rPr>
      </w:pPr>
      <w:r w:rsidRPr="003E7B3A">
        <w:rPr>
          <w:lang w:val="de-DE"/>
        </w:rPr>
        <w:sym w:font="Wingdings" w:char="F0E8"/>
      </w:r>
      <w:r>
        <w:rPr>
          <w:lang w:val="de-DE"/>
        </w:rPr>
        <w:t xml:space="preserve"> Zwei Dialog Charaktere einrichten (</w:t>
      </w:r>
      <w:r w:rsidR="00E75F84">
        <w:rPr>
          <w:lang w:val="de-DE"/>
        </w:rPr>
        <w:t>Bild unter</w:t>
      </w:r>
      <w:r>
        <w:rPr>
          <w:lang w:val="de-DE"/>
        </w:rPr>
        <w:t xml:space="preserve"> Portrait </w:t>
      </w:r>
      <w:r w:rsidR="00E75F84">
        <w:rPr>
          <w:lang w:val="de-DE"/>
        </w:rPr>
        <w:t>integrieren, .</w:t>
      </w:r>
      <w:proofErr w:type="spellStart"/>
      <w:r w:rsidR="00E75F84">
        <w:rPr>
          <w:lang w:val="de-DE"/>
        </w:rPr>
        <w:t>jpeg</w:t>
      </w:r>
      <w:proofErr w:type="spellEnd"/>
      <w:r w:rsidR="00E75F84">
        <w:rPr>
          <w:lang w:val="de-DE"/>
        </w:rPr>
        <w:t xml:space="preserve"> Format geht nicht)</w:t>
      </w:r>
    </w:p>
    <w:p w14:paraId="2489447C" w14:textId="676AF93C" w:rsidR="006B6EB9" w:rsidRPr="003E7B3A" w:rsidRDefault="003E7B3A" w:rsidP="003E7B3A">
      <w:pPr>
        <w:rPr>
          <w:lang w:val="de-DE"/>
        </w:rPr>
      </w:pPr>
      <w:r w:rsidRPr="003E7B3A">
        <w:rPr>
          <w:lang w:val="de-DE"/>
        </w:rPr>
        <w:sym w:font="Wingdings" w:char="F0E8"/>
      </w:r>
      <w:r>
        <w:rPr>
          <w:lang w:val="de-DE"/>
        </w:rPr>
        <w:t xml:space="preserve"> Dialog in die Szene einbinden (Code aus Schritt 5 in die entsprechende Szene kopieren, meist nachdem eine neue Szene geladen wurde bzw. </w:t>
      </w:r>
      <w:r w:rsidR="00E75F84">
        <w:rPr>
          <w:lang w:val="de-DE"/>
        </w:rPr>
        <w:t xml:space="preserve">ein Kollisionssignal getriggert wurde) </w:t>
      </w:r>
      <w:r>
        <w:rPr>
          <w:lang w:val="de-DE"/>
        </w:rPr>
        <w:t xml:space="preserve"> </w:t>
      </w:r>
    </w:p>
    <w:p w14:paraId="3D5F283F" w14:textId="4D5B03F3" w:rsidR="003E7B3A" w:rsidRDefault="003E7B3A" w:rsidP="006B6EB9">
      <w:pPr>
        <w:rPr>
          <w:lang w:val="de-DE"/>
        </w:rPr>
      </w:pPr>
      <w:hyperlink r:id="rId9" w:history="1">
        <w:r w:rsidRPr="000F6563">
          <w:rPr>
            <w:rStyle w:val="Hyperlink"/>
            <w:lang w:val="de-DE"/>
          </w:rPr>
          <w:t>https://docs.dialogic.pro/getting-started.html</w:t>
        </w:r>
      </w:hyperlink>
      <w:r>
        <w:rPr>
          <w:lang w:val="de-DE"/>
        </w:rPr>
        <w:t xml:space="preserve"> </w:t>
      </w:r>
    </w:p>
    <w:p w14:paraId="515BD9F7" w14:textId="0481E0C6" w:rsidR="003E7B3A" w:rsidRDefault="003E7B3A" w:rsidP="006B6EB9">
      <w:pPr>
        <w:rPr>
          <w:lang w:val="de-DE"/>
        </w:rPr>
      </w:pPr>
      <w:r w:rsidRPr="003E7B3A">
        <w:rPr>
          <w:lang w:val="de-DE"/>
        </w:rPr>
        <w:drawing>
          <wp:inline distT="0" distB="0" distL="0" distR="0" wp14:anchorId="0598CDB8" wp14:editId="2339B748">
            <wp:extent cx="1692214" cy="1899809"/>
            <wp:effectExtent l="0" t="0" r="0" b="5715"/>
            <wp:docPr id="84699120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91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3879" cy="191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692E" w14:textId="6DE90CB7" w:rsidR="003E7B3A" w:rsidRDefault="003E7B3A" w:rsidP="006B6EB9">
      <w:pPr>
        <w:rPr>
          <w:lang w:val="de-DE"/>
        </w:rPr>
      </w:pPr>
      <w:r>
        <w:rPr>
          <w:lang w:val="de-DE"/>
        </w:rPr>
        <w:t>Dialog kann auch per ‚Play Timeline‘ (rechts oben) unabhängig vom Game getestet werden.</w:t>
      </w:r>
    </w:p>
    <w:p w14:paraId="6E39DE26" w14:textId="323FC006" w:rsidR="003E7B3A" w:rsidRDefault="003E7B3A" w:rsidP="006B6EB9">
      <w:pPr>
        <w:rPr>
          <w:lang w:val="de-DE"/>
        </w:rPr>
      </w:pPr>
      <w:r w:rsidRPr="003E7B3A">
        <w:rPr>
          <w:lang w:val="de-DE"/>
        </w:rPr>
        <w:drawing>
          <wp:inline distT="0" distB="0" distL="0" distR="0" wp14:anchorId="52B67BBF" wp14:editId="65B5CEE5">
            <wp:extent cx="4669527" cy="2776572"/>
            <wp:effectExtent l="0" t="0" r="4445" b="5080"/>
            <wp:docPr id="4415093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09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7063" cy="28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0A9C" w14:textId="42CA2245" w:rsidR="006B6EB9" w:rsidRDefault="00E75F84" w:rsidP="003E7B3A">
      <w:pPr>
        <w:rPr>
          <w:lang w:val="de-DE"/>
        </w:rPr>
      </w:pPr>
      <w:r>
        <w:rPr>
          <w:lang w:val="de-DE"/>
        </w:rPr>
        <w:lastRenderedPageBreak/>
        <w:t xml:space="preserve">Formatierung unter ‚Styles‘ in </w:t>
      </w:r>
      <w:proofErr w:type="spellStart"/>
      <w:r>
        <w:rPr>
          <w:lang w:val="de-DE"/>
        </w:rPr>
        <w:t>Dialogic</w:t>
      </w:r>
      <w:proofErr w:type="spellEnd"/>
      <w:r>
        <w:rPr>
          <w:lang w:val="de-DE"/>
        </w:rPr>
        <w:t xml:space="preserve"> ändern (hinter dem ‚+‘ verbergen sich 3 vorgefertigte Templates) </w:t>
      </w:r>
    </w:p>
    <w:p w14:paraId="5F0EDA06" w14:textId="3718990F" w:rsidR="003E7B3A" w:rsidRDefault="00E75F84" w:rsidP="003E7B3A">
      <w:pPr>
        <w:rPr>
          <w:lang w:val="de-DE"/>
        </w:rPr>
      </w:pPr>
      <w:r w:rsidRPr="00E75F84">
        <w:rPr>
          <w:lang w:val="de-DE"/>
        </w:rPr>
        <w:drawing>
          <wp:inline distT="0" distB="0" distL="0" distR="0" wp14:anchorId="45B4B748" wp14:editId="7F3B461A">
            <wp:extent cx="3877857" cy="1343888"/>
            <wp:effectExtent l="0" t="0" r="0" b="2540"/>
            <wp:docPr id="15698590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59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8463" cy="134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2BEF" w14:textId="77777777" w:rsidR="00E75F84" w:rsidRDefault="00E75F84" w:rsidP="003E7B3A">
      <w:pPr>
        <w:rPr>
          <w:lang w:val="de-DE"/>
        </w:rPr>
      </w:pPr>
    </w:p>
    <w:p w14:paraId="260C3A22" w14:textId="5B31C443" w:rsidR="00E75F84" w:rsidRPr="00196906" w:rsidRDefault="00E75F84" w:rsidP="003E7B3A">
      <w:pPr>
        <w:rPr>
          <w:b/>
          <w:bCs/>
          <w:lang w:val="de-DE"/>
        </w:rPr>
      </w:pPr>
      <w:r w:rsidRPr="00196906">
        <w:rPr>
          <w:b/>
          <w:bCs/>
          <w:lang w:val="de-DE"/>
        </w:rPr>
        <w:t xml:space="preserve">Generelle Nebenbemerkungen </w:t>
      </w:r>
    </w:p>
    <w:p w14:paraId="1289FBE2" w14:textId="75580EE1" w:rsidR="00E75F84" w:rsidRDefault="00E75F84" w:rsidP="00E75F84">
      <w:pPr>
        <w:pStyle w:val="Listenabsatz"/>
        <w:numPr>
          <w:ilvl w:val="0"/>
          <w:numId w:val="13"/>
        </w:numPr>
        <w:rPr>
          <w:lang w:val="de-DE"/>
        </w:rPr>
      </w:pPr>
      <w:r>
        <w:rPr>
          <w:lang w:val="de-DE"/>
        </w:rPr>
        <w:t xml:space="preserve">Bei </w:t>
      </w:r>
      <w:proofErr w:type="spellStart"/>
      <w:r>
        <w:rPr>
          <w:lang w:val="de-DE"/>
        </w:rPr>
        <w:t>Addons</w:t>
      </w:r>
      <w:proofErr w:type="spellEnd"/>
      <w:r>
        <w:rPr>
          <w:lang w:val="de-DE"/>
        </w:rPr>
        <w:t xml:space="preserve"> die Kompatibilität zwischen dem </w:t>
      </w:r>
      <w:proofErr w:type="spellStart"/>
      <w:r>
        <w:rPr>
          <w:lang w:val="de-DE"/>
        </w:rPr>
        <w:t>Addon</w:t>
      </w:r>
      <w:proofErr w:type="spellEnd"/>
      <w:r>
        <w:rPr>
          <w:lang w:val="de-DE"/>
        </w:rPr>
        <w:t xml:space="preserve"> und der Godot Version beachten </w:t>
      </w:r>
      <w:r>
        <w:rPr>
          <w:lang w:val="de-DE"/>
        </w:rPr>
        <w:br/>
        <w:t xml:space="preserve">z.B. arbeite ich noch mit einer </w:t>
      </w:r>
      <w:r w:rsidR="00196906">
        <w:rPr>
          <w:lang w:val="de-DE"/>
        </w:rPr>
        <w:t xml:space="preserve">4.6.x Godot Version obwohl schon 4.7 verfügbar wäre </w:t>
      </w:r>
    </w:p>
    <w:p w14:paraId="24277635" w14:textId="135600D1" w:rsidR="00E75F84" w:rsidRDefault="00E75F84" w:rsidP="00E75F84">
      <w:pPr>
        <w:pStyle w:val="Listenabsatz"/>
        <w:numPr>
          <w:ilvl w:val="0"/>
          <w:numId w:val="13"/>
        </w:numPr>
        <w:rPr>
          <w:lang w:val="de-DE"/>
        </w:rPr>
      </w:pPr>
      <w:r>
        <w:rPr>
          <w:lang w:val="de-DE"/>
        </w:rPr>
        <w:t xml:space="preserve">Vor der Wahl eines </w:t>
      </w:r>
      <w:proofErr w:type="spellStart"/>
      <w:r>
        <w:rPr>
          <w:lang w:val="de-DE"/>
        </w:rPr>
        <w:t>Addons</w:t>
      </w:r>
      <w:proofErr w:type="spellEnd"/>
      <w:r>
        <w:rPr>
          <w:lang w:val="de-DE"/>
        </w:rPr>
        <w:t xml:space="preserve">, Alternativen recherchieren </w:t>
      </w:r>
      <w:r>
        <w:rPr>
          <w:lang w:val="de-DE"/>
        </w:rPr>
        <w:br/>
        <w:t xml:space="preserve">z.B. </w:t>
      </w:r>
      <w:proofErr w:type="spellStart"/>
      <w:r>
        <w:rPr>
          <w:lang w:val="de-DE"/>
        </w:rPr>
        <w:t>Dialogue</w:t>
      </w:r>
      <w:proofErr w:type="spellEnd"/>
      <w:r>
        <w:rPr>
          <w:lang w:val="de-DE"/>
        </w:rPr>
        <w:t xml:space="preserve"> Manager </w:t>
      </w:r>
    </w:p>
    <w:p w14:paraId="0C5A851B" w14:textId="77777777" w:rsidR="00196906" w:rsidRDefault="00196906" w:rsidP="00E75F84">
      <w:pPr>
        <w:pStyle w:val="Listenabsatz"/>
        <w:numPr>
          <w:ilvl w:val="0"/>
          <w:numId w:val="13"/>
        </w:numPr>
        <w:rPr>
          <w:lang w:val="de-DE"/>
        </w:rPr>
      </w:pPr>
      <w:r>
        <w:rPr>
          <w:lang w:val="de-DE"/>
        </w:rPr>
        <w:t xml:space="preserve">Zukunftsfähigkeit auf </w:t>
      </w:r>
      <w:proofErr w:type="spellStart"/>
      <w:r>
        <w:rPr>
          <w:lang w:val="de-DE"/>
        </w:rPr>
        <w:t>Githuub</w:t>
      </w:r>
      <w:proofErr w:type="spellEnd"/>
      <w:r>
        <w:rPr>
          <w:lang w:val="de-DE"/>
        </w:rPr>
        <w:t xml:space="preserve"> checken</w:t>
      </w:r>
    </w:p>
    <w:p w14:paraId="7F50F95D" w14:textId="5859E95D" w:rsidR="00196906" w:rsidRDefault="00196906" w:rsidP="00196906">
      <w:pPr>
        <w:pStyle w:val="Listenabsatz"/>
        <w:numPr>
          <w:ilvl w:val="1"/>
          <w:numId w:val="13"/>
        </w:numPr>
        <w:rPr>
          <w:lang w:val="de-DE"/>
        </w:rPr>
      </w:pPr>
      <w:r>
        <w:rPr>
          <w:lang w:val="de-DE"/>
        </w:rPr>
        <w:t>wann wurden die letzten Änderungen vorgenommen</w:t>
      </w:r>
    </w:p>
    <w:p w14:paraId="29E77B16" w14:textId="1BADFBD1" w:rsidR="00196906" w:rsidRDefault="00196906" w:rsidP="00196906">
      <w:pPr>
        <w:pStyle w:val="Listenabsatz"/>
        <w:numPr>
          <w:ilvl w:val="1"/>
          <w:numId w:val="13"/>
        </w:numPr>
        <w:rPr>
          <w:lang w:val="de-DE"/>
        </w:rPr>
      </w:pPr>
      <w:proofErr w:type="spellStart"/>
      <w:r>
        <w:rPr>
          <w:lang w:val="de-DE"/>
        </w:rPr>
        <w:t>wievierle</w:t>
      </w:r>
      <w:proofErr w:type="spellEnd"/>
      <w:r>
        <w:rPr>
          <w:lang w:val="de-DE"/>
        </w:rPr>
        <w:t xml:space="preserve"> Sternchen hat das Projekt </w:t>
      </w:r>
    </w:p>
    <w:p w14:paraId="1A89116C" w14:textId="32642663" w:rsidR="00196906" w:rsidRPr="00E75F84" w:rsidRDefault="00196906" w:rsidP="00196906">
      <w:pPr>
        <w:pStyle w:val="Listenabsatz"/>
        <w:numPr>
          <w:ilvl w:val="1"/>
          <w:numId w:val="13"/>
        </w:numPr>
        <w:rPr>
          <w:lang w:val="de-DE"/>
        </w:rPr>
      </w:pPr>
      <w:r>
        <w:rPr>
          <w:lang w:val="de-DE"/>
        </w:rPr>
        <w:t>Anzahl der ‚</w:t>
      </w:r>
      <w:proofErr w:type="spellStart"/>
      <w:r>
        <w:rPr>
          <w:lang w:val="de-DE"/>
        </w:rPr>
        <w:t>Contributors</w:t>
      </w:r>
      <w:proofErr w:type="spellEnd"/>
      <w:r>
        <w:rPr>
          <w:lang w:val="de-DE"/>
        </w:rPr>
        <w:t xml:space="preserve">‘ </w:t>
      </w:r>
    </w:p>
    <w:p w14:paraId="5F44DA09" w14:textId="77777777" w:rsidR="006B6EB9" w:rsidRDefault="006B6EB9" w:rsidP="006B6EB9">
      <w:pPr>
        <w:rPr>
          <w:lang w:val="de-DE"/>
        </w:rPr>
      </w:pPr>
    </w:p>
    <w:p w14:paraId="7C850A93" w14:textId="22C69EED" w:rsidR="00196906" w:rsidRPr="00196906" w:rsidRDefault="00196906" w:rsidP="006B6EB9">
      <w:pPr>
        <w:rPr>
          <w:b/>
          <w:bCs/>
          <w:lang w:val="de-DE"/>
        </w:rPr>
      </w:pPr>
      <w:r w:rsidRPr="00196906">
        <w:rPr>
          <w:b/>
          <w:bCs/>
          <w:lang w:val="de-DE"/>
        </w:rPr>
        <w:t xml:space="preserve">Vergleich </w:t>
      </w:r>
    </w:p>
    <w:p w14:paraId="7A513511" w14:textId="35168B87" w:rsidR="00196906" w:rsidRDefault="00196906" w:rsidP="006B6EB9">
      <w:pPr>
        <w:rPr>
          <w:lang w:val="de-DE"/>
        </w:rPr>
      </w:pPr>
      <w:hyperlink r:id="rId13" w:history="1">
        <w:r w:rsidRPr="000F6563">
          <w:rPr>
            <w:rStyle w:val="Hyperlink"/>
            <w:lang w:val="de-DE"/>
          </w:rPr>
          <w:t>https://github.com/dialogic-godot/dialogic</w:t>
        </w:r>
      </w:hyperlink>
    </w:p>
    <w:p w14:paraId="3FC8276D" w14:textId="1B987D42" w:rsidR="00196906" w:rsidRPr="006B6EB9" w:rsidRDefault="00196906" w:rsidP="006B6EB9">
      <w:pPr>
        <w:rPr>
          <w:lang w:val="de-DE"/>
        </w:rPr>
      </w:pPr>
      <w:hyperlink r:id="rId14" w:history="1">
        <w:r w:rsidRPr="000F6563">
          <w:rPr>
            <w:rStyle w:val="Hyperlink"/>
            <w:lang w:val="de-DE"/>
          </w:rPr>
          <w:t>https://github.com/nathanhoad/godot_dialogue_manager</w:t>
        </w:r>
      </w:hyperlink>
      <w:r>
        <w:rPr>
          <w:lang w:val="de-DE"/>
        </w:rPr>
        <w:t xml:space="preserve"> </w:t>
      </w:r>
    </w:p>
    <w:p w14:paraId="7903484E" w14:textId="4042667F" w:rsidR="00453C5F" w:rsidRPr="006B6EB9" w:rsidRDefault="003E7B3A" w:rsidP="00E75F84">
      <w:pPr>
        <w:rPr>
          <w:lang w:val="de-DE"/>
        </w:rPr>
      </w:pPr>
      <w:r>
        <w:rPr>
          <w:lang w:val="de-DE"/>
        </w:rPr>
        <w:t xml:space="preserve"> </w:t>
      </w:r>
      <w:r w:rsidR="00E75F84">
        <w:rPr>
          <w:lang w:val="de-DE"/>
        </w:rPr>
        <w:t xml:space="preserve"> </w:t>
      </w:r>
      <w:r w:rsidR="00453C5F" w:rsidRPr="006B6EB9">
        <w:rPr>
          <w:lang w:val="de-DE"/>
        </w:rPr>
        <w:t xml:space="preserve"> </w:t>
      </w:r>
    </w:p>
    <w:sectPr w:rsidR="00453C5F" w:rsidRPr="006B6EB9" w:rsidSect="00924337">
      <w:headerReference w:type="default" r:id="rId15"/>
      <w:footerReference w:type="even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6360A3" w14:textId="77777777" w:rsidR="00120995" w:rsidRDefault="00120995" w:rsidP="00F5563D">
      <w:r>
        <w:separator/>
      </w:r>
    </w:p>
  </w:endnote>
  <w:endnote w:type="continuationSeparator" w:id="0">
    <w:p w14:paraId="583E38D6" w14:textId="77777777" w:rsidR="00120995" w:rsidRDefault="00120995" w:rsidP="00F55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03C817" w14:textId="77777777" w:rsidR="00820C48" w:rsidRDefault="00820C48" w:rsidP="00F5563D">
    <w:pPr>
      <w:pStyle w:val="Fuzeile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44201264" w14:textId="77777777" w:rsidR="00820C48" w:rsidRDefault="00820C48" w:rsidP="00F5563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5AE412" w14:textId="77777777" w:rsidR="00820C48" w:rsidRDefault="00820C48" w:rsidP="00C26018">
    <w:pPr>
      <w:pStyle w:val="Fuzeile"/>
      <w:jc w:val="center"/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separate"/>
    </w:r>
    <w:r w:rsidR="000F4294">
      <w:rPr>
        <w:rStyle w:val="Seitenzahl"/>
        <w:noProof/>
      </w:rPr>
      <w:t>1</w:t>
    </w:r>
    <w:r>
      <w:rPr>
        <w:rStyle w:val="Seitenzahl"/>
      </w:rPr>
      <w:fldChar w:fldCharType="end"/>
    </w:r>
    <w:r>
      <w:rPr>
        <w:rStyle w:val="Seitenzah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1BC2C0" w14:textId="77777777" w:rsidR="00120995" w:rsidRDefault="00120995" w:rsidP="00F5563D">
      <w:r>
        <w:separator/>
      </w:r>
    </w:p>
  </w:footnote>
  <w:footnote w:type="continuationSeparator" w:id="0">
    <w:p w14:paraId="139617DC" w14:textId="77777777" w:rsidR="00120995" w:rsidRDefault="00120995" w:rsidP="00F556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5417C7" w14:textId="0C25DFEE" w:rsidR="00820C48" w:rsidRPr="00164EA8" w:rsidRDefault="006B6EB9" w:rsidP="00F5563D">
    <w:pPr>
      <w:pStyle w:val="Kopfzeile"/>
      <w:rPr>
        <w:lang w:val="de-DE"/>
      </w:rPr>
    </w:pPr>
    <w:proofErr w:type="spellStart"/>
    <w:r>
      <w:rPr>
        <w:lang w:val="de-DE"/>
      </w:rPr>
      <w:t>Dialogic</w:t>
    </w:r>
    <w:proofErr w:type="spellEnd"/>
    <w:r>
      <w:rPr>
        <w:lang w:val="de-DE"/>
      </w:rPr>
      <w:t xml:space="preserve"> 2 – Details </w:t>
    </w:r>
    <w:r w:rsidR="00453C5F">
      <w:rPr>
        <w:lang w:val="de-DE"/>
      </w:rPr>
      <w:t xml:space="preserve"> </w:t>
    </w:r>
    <w:r w:rsidR="00164EA8" w:rsidRPr="00164EA8">
      <w:rPr>
        <w:lang w:val="de-DE"/>
      </w:rPr>
      <w:t xml:space="preserve"> </w:t>
    </w:r>
    <w:r w:rsidR="00846742" w:rsidRPr="00164EA8">
      <w:rPr>
        <w:lang w:val="de-DE"/>
      </w:rPr>
      <w:t xml:space="preserve"> </w:t>
    </w:r>
    <w:r w:rsidR="000F4294" w:rsidRPr="00164EA8">
      <w:rPr>
        <w:lang w:val="de-DE"/>
      </w:rPr>
      <w:t xml:space="preserve"> </w:t>
    </w:r>
    <w:r w:rsidR="00820C48" w:rsidRPr="00164EA8">
      <w:rPr>
        <w:lang w:val="de-DE"/>
      </w:rPr>
      <w:t xml:space="preserve">  </w:t>
    </w:r>
    <w:r w:rsidR="00820C48" w:rsidRPr="00164EA8">
      <w:rPr>
        <w:lang w:val="de-DE"/>
      </w:rPr>
      <w:tab/>
    </w:r>
    <w:r w:rsidR="00820C48" w:rsidRPr="00164EA8">
      <w:rPr>
        <w:lang w:val="de-DE"/>
      </w:rPr>
      <w:tab/>
    </w:r>
    <w:r w:rsidR="00820C48" w:rsidRPr="00164EA8">
      <w:rPr>
        <w:lang w:val="de-DE"/>
      </w:rPr>
      <w:fldChar w:fldCharType="begin"/>
    </w:r>
    <w:r w:rsidR="00820C48" w:rsidRPr="00164EA8">
      <w:rPr>
        <w:lang w:val="de-DE"/>
      </w:rPr>
      <w:instrText xml:space="preserve"> TIME \@ "dd/MM/y" </w:instrText>
    </w:r>
    <w:r w:rsidR="00820C48" w:rsidRPr="00164EA8">
      <w:rPr>
        <w:lang w:val="de-DE"/>
      </w:rPr>
      <w:fldChar w:fldCharType="separate"/>
    </w:r>
    <w:r>
      <w:rPr>
        <w:noProof/>
        <w:lang w:val="de-DE"/>
      </w:rPr>
      <w:t>01/07/26</w:t>
    </w:r>
    <w:r w:rsidR="00820C48" w:rsidRPr="00164EA8">
      <w:rPr>
        <w:lang w:val="de-D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E10E88"/>
    <w:multiLevelType w:val="multilevel"/>
    <w:tmpl w:val="93A81AB0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4F52DEF"/>
    <w:multiLevelType w:val="hybridMultilevel"/>
    <w:tmpl w:val="2ACC3742"/>
    <w:lvl w:ilvl="0" w:tplc="4DC63ACE">
      <w:start w:val="1"/>
      <w:numFmt w:val="bullet"/>
      <w:pStyle w:val="Listenabsat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717AD"/>
    <w:multiLevelType w:val="hybridMultilevel"/>
    <w:tmpl w:val="B7F015E0"/>
    <w:lvl w:ilvl="0" w:tplc="68D87CAE">
      <w:start w:val="1"/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A2B7C"/>
    <w:multiLevelType w:val="hybridMultilevel"/>
    <w:tmpl w:val="7C541CF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6664E2"/>
    <w:multiLevelType w:val="hybridMultilevel"/>
    <w:tmpl w:val="3332540C"/>
    <w:lvl w:ilvl="0" w:tplc="596A909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7F6E36"/>
    <w:multiLevelType w:val="hybridMultilevel"/>
    <w:tmpl w:val="639A7222"/>
    <w:lvl w:ilvl="0" w:tplc="0A8A9E68">
      <w:start w:val="1"/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C4717"/>
    <w:multiLevelType w:val="hybridMultilevel"/>
    <w:tmpl w:val="19D44D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E610BA"/>
    <w:multiLevelType w:val="hybridMultilevel"/>
    <w:tmpl w:val="A7E6B6A2"/>
    <w:lvl w:ilvl="0" w:tplc="DA00F3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3C05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46AE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76D2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7AEF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DE3E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1CFD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CC97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2E7C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6160645"/>
    <w:multiLevelType w:val="hybridMultilevel"/>
    <w:tmpl w:val="4B12779A"/>
    <w:lvl w:ilvl="0" w:tplc="04090005">
      <w:start w:val="1"/>
      <w:numFmt w:val="bullet"/>
      <w:lvlText w:val=""/>
      <w:lvlJc w:val="left"/>
      <w:pPr>
        <w:ind w:left="107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9" w15:restartNumberingAfterBreak="0">
    <w:nsid w:val="48BB01A6"/>
    <w:multiLevelType w:val="hybridMultilevel"/>
    <w:tmpl w:val="1A708A7E"/>
    <w:lvl w:ilvl="0" w:tplc="596A909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5A7091"/>
    <w:multiLevelType w:val="hybridMultilevel"/>
    <w:tmpl w:val="56C2A5C2"/>
    <w:lvl w:ilvl="0" w:tplc="596A909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07714B"/>
    <w:multiLevelType w:val="hybridMultilevel"/>
    <w:tmpl w:val="10364ED4"/>
    <w:lvl w:ilvl="0" w:tplc="99E8FAF4">
      <w:numFmt w:val="bullet"/>
      <w:lvlText w:val="-"/>
      <w:lvlJc w:val="left"/>
      <w:pPr>
        <w:ind w:left="1079" w:hanging="360"/>
      </w:pPr>
      <w:rPr>
        <w:rFonts w:ascii="Cambria" w:eastAsia="Calibri" w:hAnsi="Cambri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2" w15:restartNumberingAfterBreak="0">
    <w:nsid w:val="5F1B46EB"/>
    <w:multiLevelType w:val="hybridMultilevel"/>
    <w:tmpl w:val="C158F4CE"/>
    <w:lvl w:ilvl="0" w:tplc="04090005">
      <w:start w:val="1"/>
      <w:numFmt w:val="bullet"/>
      <w:lvlText w:val=""/>
      <w:lvlJc w:val="left"/>
      <w:pPr>
        <w:ind w:left="1079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num w:numId="1" w16cid:durableId="2133592368">
    <w:abstractNumId w:val="0"/>
  </w:num>
  <w:num w:numId="2" w16cid:durableId="1720401114">
    <w:abstractNumId w:val="1"/>
  </w:num>
  <w:num w:numId="3" w16cid:durableId="1101534315">
    <w:abstractNumId w:val="9"/>
  </w:num>
  <w:num w:numId="4" w16cid:durableId="182256747">
    <w:abstractNumId w:val="4"/>
  </w:num>
  <w:num w:numId="5" w16cid:durableId="2118596971">
    <w:abstractNumId w:val="7"/>
  </w:num>
  <w:num w:numId="6" w16cid:durableId="1378050155">
    <w:abstractNumId w:val="10"/>
  </w:num>
  <w:num w:numId="7" w16cid:durableId="927810280">
    <w:abstractNumId w:val="11"/>
  </w:num>
  <w:num w:numId="8" w16cid:durableId="378406872">
    <w:abstractNumId w:val="6"/>
  </w:num>
  <w:num w:numId="9" w16cid:durableId="1805930966">
    <w:abstractNumId w:val="12"/>
  </w:num>
  <w:num w:numId="10" w16cid:durableId="601885153">
    <w:abstractNumId w:val="8"/>
  </w:num>
  <w:num w:numId="11" w16cid:durableId="645359283">
    <w:abstractNumId w:val="3"/>
  </w:num>
  <w:num w:numId="12" w16cid:durableId="1572620265">
    <w:abstractNumId w:val="5"/>
  </w:num>
  <w:num w:numId="13" w16cid:durableId="1386636956">
    <w:abstractNumId w:val="2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oNotDisplayPageBoundaries/>
  <w:proofState w:spelling="clean" w:grammar="clean"/>
  <w:attachedTemplate r:id="rId1"/>
  <w:defaultTabStop w:val="720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0&lt;/Enabled&gt;&lt;ScanUnformatted&gt;1&lt;/ScanUnformatted&gt;&lt;ScanChanges&gt;1&lt;/ScanChanges&gt;&lt;/ENInstantFormat&gt;"/>
    <w:docVar w:name="EN.Layout" w:val="&lt;ENLayout&gt;&lt;Style&gt;APA 5th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ENLibraries&gt;&lt;Libraries&gt;&lt;item&gt;Chris_v3.enl&lt;/item&gt;&lt;/Libraries&gt;&lt;/ENLibraries&gt;"/>
  </w:docVars>
  <w:rsids>
    <w:rsidRoot w:val="006B6EB9"/>
    <w:rsid w:val="0000082F"/>
    <w:rsid w:val="00000C8B"/>
    <w:rsid w:val="00000E83"/>
    <w:rsid w:val="00010EEC"/>
    <w:rsid w:val="00017CCF"/>
    <w:rsid w:val="00021964"/>
    <w:rsid w:val="00023596"/>
    <w:rsid w:val="00023835"/>
    <w:rsid w:val="000330A5"/>
    <w:rsid w:val="000357E5"/>
    <w:rsid w:val="00053182"/>
    <w:rsid w:val="00072C6F"/>
    <w:rsid w:val="000760D4"/>
    <w:rsid w:val="00081BF6"/>
    <w:rsid w:val="000976D5"/>
    <w:rsid w:val="000A6916"/>
    <w:rsid w:val="000B3FFD"/>
    <w:rsid w:val="000C41E4"/>
    <w:rsid w:val="000C66F8"/>
    <w:rsid w:val="000C7BB3"/>
    <w:rsid w:val="000D0CFC"/>
    <w:rsid w:val="000D3E64"/>
    <w:rsid w:val="000E36FD"/>
    <w:rsid w:val="000E6FB7"/>
    <w:rsid w:val="000F4294"/>
    <w:rsid w:val="00100460"/>
    <w:rsid w:val="00100ACC"/>
    <w:rsid w:val="0011087F"/>
    <w:rsid w:val="00113799"/>
    <w:rsid w:val="001202D3"/>
    <w:rsid w:val="0012071B"/>
    <w:rsid w:val="00120985"/>
    <w:rsid w:val="00120995"/>
    <w:rsid w:val="00130D07"/>
    <w:rsid w:val="001442E9"/>
    <w:rsid w:val="00151EFA"/>
    <w:rsid w:val="00154BC3"/>
    <w:rsid w:val="001550AE"/>
    <w:rsid w:val="00160B7F"/>
    <w:rsid w:val="00164EA8"/>
    <w:rsid w:val="001653B0"/>
    <w:rsid w:val="00187D60"/>
    <w:rsid w:val="00196906"/>
    <w:rsid w:val="001A6D0F"/>
    <w:rsid w:val="001A7922"/>
    <w:rsid w:val="001B145D"/>
    <w:rsid w:val="001B426F"/>
    <w:rsid w:val="001B705A"/>
    <w:rsid w:val="001C54A4"/>
    <w:rsid w:val="001C6552"/>
    <w:rsid w:val="001D5364"/>
    <w:rsid w:val="001E051D"/>
    <w:rsid w:val="00206430"/>
    <w:rsid w:val="00237620"/>
    <w:rsid w:val="002402D9"/>
    <w:rsid w:val="0024765C"/>
    <w:rsid w:val="00251200"/>
    <w:rsid w:val="00251630"/>
    <w:rsid w:val="00251AE3"/>
    <w:rsid w:val="002542EF"/>
    <w:rsid w:val="0025774E"/>
    <w:rsid w:val="00261BA4"/>
    <w:rsid w:val="0026440A"/>
    <w:rsid w:val="002669C6"/>
    <w:rsid w:val="00266CE0"/>
    <w:rsid w:val="00274500"/>
    <w:rsid w:val="00277FC3"/>
    <w:rsid w:val="00282F14"/>
    <w:rsid w:val="00286D2D"/>
    <w:rsid w:val="002949B2"/>
    <w:rsid w:val="00295201"/>
    <w:rsid w:val="002A17BF"/>
    <w:rsid w:val="002A46BE"/>
    <w:rsid w:val="002A58EA"/>
    <w:rsid w:val="002A7421"/>
    <w:rsid w:val="002B0EE0"/>
    <w:rsid w:val="002B3C2D"/>
    <w:rsid w:val="002B6734"/>
    <w:rsid w:val="002C0D7C"/>
    <w:rsid w:val="002C38D7"/>
    <w:rsid w:val="002C5B26"/>
    <w:rsid w:val="002D0199"/>
    <w:rsid w:val="002D58D5"/>
    <w:rsid w:val="002F5D0A"/>
    <w:rsid w:val="00315E75"/>
    <w:rsid w:val="00326920"/>
    <w:rsid w:val="003322B5"/>
    <w:rsid w:val="00334607"/>
    <w:rsid w:val="00334FDF"/>
    <w:rsid w:val="00335003"/>
    <w:rsid w:val="003373EE"/>
    <w:rsid w:val="00340FA4"/>
    <w:rsid w:val="00346E76"/>
    <w:rsid w:val="00354CDF"/>
    <w:rsid w:val="00357278"/>
    <w:rsid w:val="00370AAE"/>
    <w:rsid w:val="00371D48"/>
    <w:rsid w:val="003956DE"/>
    <w:rsid w:val="003A36F6"/>
    <w:rsid w:val="003A4637"/>
    <w:rsid w:val="003A4656"/>
    <w:rsid w:val="003B5736"/>
    <w:rsid w:val="003B5F5C"/>
    <w:rsid w:val="003C0366"/>
    <w:rsid w:val="003C21C7"/>
    <w:rsid w:val="003C4170"/>
    <w:rsid w:val="003D0737"/>
    <w:rsid w:val="003D4E59"/>
    <w:rsid w:val="003E0647"/>
    <w:rsid w:val="003E0EDD"/>
    <w:rsid w:val="003E72CB"/>
    <w:rsid w:val="003E7B3A"/>
    <w:rsid w:val="003E7C03"/>
    <w:rsid w:val="003F030E"/>
    <w:rsid w:val="003F1969"/>
    <w:rsid w:val="003F5E23"/>
    <w:rsid w:val="004013D0"/>
    <w:rsid w:val="00403AD4"/>
    <w:rsid w:val="00407344"/>
    <w:rsid w:val="00415CAE"/>
    <w:rsid w:val="004238DD"/>
    <w:rsid w:val="00424190"/>
    <w:rsid w:val="00431F2B"/>
    <w:rsid w:val="0043520E"/>
    <w:rsid w:val="00441CB6"/>
    <w:rsid w:val="00441F82"/>
    <w:rsid w:val="004423CF"/>
    <w:rsid w:val="004450DA"/>
    <w:rsid w:val="00453C5F"/>
    <w:rsid w:val="004610B5"/>
    <w:rsid w:val="00464D72"/>
    <w:rsid w:val="00467CE0"/>
    <w:rsid w:val="00471217"/>
    <w:rsid w:val="004758B1"/>
    <w:rsid w:val="00480B9C"/>
    <w:rsid w:val="00483590"/>
    <w:rsid w:val="00484FBD"/>
    <w:rsid w:val="00486FF8"/>
    <w:rsid w:val="004916C1"/>
    <w:rsid w:val="00493FB8"/>
    <w:rsid w:val="0049411A"/>
    <w:rsid w:val="004954DF"/>
    <w:rsid w:val="00497B2F"/>
    <w:rsid w:val="004B0442"/>
    <w:rsid w:val="004B48DD"/>
    <w:rsid w:val="004B5407"/>
    <w:rsid w:val="004C42BC"/>
    <w:rsid w:val="004C43A0"/>
    <w:rsid w:val="004F086C"/>
    <w:rsid w:val="004F602B"/>
    <w:rsid w:val="00503CE6"/>
    <w:rsid w:val="005215B5"/>
    <w:rsid w:val="0052195C"/>
    <w:rsid w:val="00525F5F"/>
    <w:rsid w:val="00530763"/>
    <w:rsid w:val="00536A10"/>
    <w:rsid w:val="00540CD4"/>
    <w:rsid w:val="005423F5"/>
    <w:rsid w:val="0054295C"/>
    <w:rsid w:val="005568AC"/>
    <w:rsid w:val="0057096E"/>
    <w:rsid w:val="005725F4"/>
    <w:rsid w:val="005846A0"/>
    <w:rsid w:val="0059667A"/>
    <w:rsid w:val="005A6304"/>
    <w:rsid w:val="005A7DA1"/>
    <w:rsid w:val="005B2D0D"/>
    <w:rsid w:val="005C64A0"/>
    <w:rsid w:val="005C6743"/>
    <w:rsid w:val="005D1668"/>
    <w:rsid w:val="005E209B"/>
    <w:rsid w:val="005E3F38"/>
    <w:rsid w:val="005F0030"/>
    <w:rsid w:val="005F2804"/>
    <w:rsid w:val="00605F95"/>
    <w:rsid w:val="006070A1"/>
    <w:rsid w:val="006072E9"/>
    <w:rsid w:val="0061470C"/>
    <w:rsid w:val="006164A4"/>
    <w:rsid w:val="006176B3"/>
    <w:rsid w:val="00632F5C"/>
    <w:rsid w:val="0063593E"/>
    <w:rsid w:val="006454D3"/>
    <w:rsid w:val="0064795C"/>
    <w:rsid w:val="00651C92"/>
    <w:rsid w:val="00657B0C"/>
    <w:rsid w:val="00661E2D"/>
    <w:rsid w:val="00681411"/>
    <w:rsid w:val="00684E51"/>
    <w:rsid w:val="00693AE0"/>
    <w:rsid w:val="00697AEC"/>
    <w:rsid w:val="006A60FD"/>
    <w:rsid w:val="006B6D49"/>
    <w:rsid w:val="006B6EB9"/>
    <w:rsid w:val="006C5D45"/>
    <w:rsid w:val="006D3CD8"/>
    <w:rsid w:val="007006ED"/>
    <w:rsid w:val="00701638"/>
    <w:rsid w:val="00715F33"/>
    <w:rsid w:val="00716516"/>
    <w:rsid w:val="0072209C"/>
    <w:rsid w:val="00722FD6"/>
    <w:rsid w:val="0072486C"/>
    <w:rsid w:val="00737EFE"/>
    <w:rsid w:val="00743E6D"/>
    <w:rsid w:val="0074674E"/>
    <w:rsid w:val="00760CAF"/>
    <w:rsid w:val="00760DBD"/>
    <w:rsid w:val="0076427C"/>
    <w:rsid w:val="007704B6"/>
    <w:rsid w:val="00772EE0"/>
    <w:rsid w:val="00777C49"/>
    <w:rsid w:val="00787E9E"/>
    <w:rsid w:val="00793785"/>
    <w:rsid w:val="007A0B6A"/>
    <w:rsid w:val="007A358F"/>
    <w:rsid w:val="007A7D38"/>
    <w:rsid w:val="007B1FDD"/>
    <w:rsid w:val="007B2841"/>
    <w:rsid w:val="007B7547"/>
    <w:rsid w:val="007B76B0"/>
    <w:rsid w:val="007C0319"/>
    <w:rsid w:val="007F7077"/>
    <w:rsid w:val="00812318"/>
    <w:rsid w:val="00814C18"/>
    <w:rsid w:val="00820C48"/>
    <w:rsid w:val="00823459"/>
    <w:rsid w:val="008311DB"/>
    <w:rsid w:val="008420F2"/>
    <w:rsid w:val="00846742"/>
    <w:rsid w:val="00850DA9"/>
    <w:rsid w:val="00857783"/>
    <w:rsid w:val="00867448"/>
    <w:rsid w:val="0087541B"/>
    <w:rsid w:val="00876226"/>
    <w:rsid w:val="00876FC6"/>
    <w:rsid w:val="00884313"/>
    <w:rsid w:val="008A34CE"/>
    <w:rsid w:val="008B2CE9"/>
    <w:rsid w:val="008B5D83"/>
    <w:rsid w:val="008B79EF"/>
    <w:rsid w:val="008C229A"/>
    <w:rsid w:val="008C29B0"/>
    <w:rsid w:val="008C32EA"/>
    <w:rsid w:val="008C5F01"/>
    <w:rsid w:val="008D1FEE"/>
    <w:rsid w:val="008D47A6"/>
    <w:rsid w:val="008D56CC"/>
    <w:rsid w:val="008D79D1"/>
    <w:rsid w:val="008E06E8"/>
    <w:rsid w:val="008E6FE9"/>
    <w:rsid w:val="008F55AB"/>
    <w:rsid w:val="00900ED6"/>
    <w:rsid w:val="009012F9"/>
    <w:rsid w:val="009067EF"/>
    <w:rsid w:val="00913152"/>
    <w:rsid w:val="00913587"/>
    <w:rsid w:val="00916126"/>
    <w:rsid w:val="009211EA"/>
    <w:rsid w:val="009213AB"/>
    <w:rsid w:val="009235CF"/>
    <w:rsid w:val="00924337"/>
    <w:rsid w:val="0094430F"/>
    <w:rsid w:val="009506EE"/>
    <w:rsid w:val="0095539F"/>
    <w:rsid w:val="00962427"/>
    <w:rsid w:val="009742FF"/>
    <w:rsid w:val="0097513E"/>
    <w:rsid w:val="00983F12"/>
    <w:rsid w:val="00991A73"/>
    <w:rsid w:val="009A1E58"/>
    <w:rsid w:val="009A2AF2"/>
    <w:rsid w:val="009B07ED"/>
    <w:rsid w:val="009B0D84"/>
    <w:rsid w:val="009B1C6E"/>
    <w:rsid w:val="009C1403"/>
    <w:rsid w:val="009C2293"/>
    <w:rsid w:val="009C6592"/>
    <w:rsid w:val="009D227B"/>
    <w:rsid w:val="009D793B"/>
    <w:rsid w:val="009E7A83"/>
    <w:rsid w:val="009F0C41"/>
    <w:rsid w:val="009F2DD9"/>
    <w:rsid w:val="009F433F"/>
    <w:rsid w:val="00A069DA"/>
    <w:rsid w:val="00A227C2"/>
    <w:rsid w:val="00A272C2"/>
    <w:rsid w:val="00A418DD"/>
    <w:rsid w:val="00A51E46"/>
    <w:rsid w:val="00A6031E"/>
    <w:rsid w:val="00A66779"/>
    <w:rsid w:val="00A66A37"/>
    <w:rsid w:val="00A7223F"/>
    <w:rsid w:val="00A74FE5"/>
    <w:rsid w:val="00A76E5B"/>
    <w:rsid w:val="00A85F9F"/>
    <w:rsid w:val="00A902D3"/>
    <w:rsid w:val="00A90888"/>
    <w:rsid w:val="00AA2F4A"/>
    <w:rsid w:val="00AA5A48"/>
    <w:rsid w:val="00AA772B"/>
    <w:rsid w:val="00AB00FA"/>
    <w:rsid w:val="00AB6D3A"/>
    <w:rsid w:val="00AC1008"/>
    <w:rsid w:val="00AD07BA"/>
    <w:rsid w:val="00AD7046"/>
    <w:rsid w:val="00AE4982"/>
    <w:rsid w:val="00AE63B8"/>
    <w:rsid w:val="00AF3FEE"/>
    <w:rsid w:val="00AF3FFD"/>
    <w:rsid w:val="00B10EAD"/>
    <w:rsid w:val="00B21016"/>
    <w:rsid w:val="00B26576"/>
    <w:rsid w:val="00B347EC"/>
    <w:rsid w:val="00B458EA"/>
    <w:rsid w:val="00B4597C"/>
    <w:rsid w:val="00B47088"/>
    <w:rsid w:val="00B55B8F"/>
    <w:rsid w:val="00B62534"/>
    <w:rsid w:val="00B6556E"/>
    <w:rsid w:val="00B74EFF"/>
    <w:rsid w:val="00B80064"/>
    <w:rsid w:val="00B82CA7"/>
    <w:rsid w:val="00B83B4C"/>
    <w:rsid w:val="00B93D60"/>
    <w:rsid w:val="00BB091E"/>
    <w:rsid w:val="00BB5688"/>
    <w:rsid w:val="00BB6D87"/>
    <w:rsid w:val="00BC2A24"/>
    <w:rsid w:val="00BC66BD"/>
    <w:rsid w:val="00BD6595"/>
    <w:rsid w:val="00BE32A4"/>
    <w:rsid w:val="00BE47DA"/>
    <w:rsid w:val="00BF0AB8"/>
    <w:rsid w:val="00C063D8"/>
    <w:rsid w:val="00C134BC"/>
    <w:rsid w:val="00C14DD7"/>
    <w:rsid w:val="00C15DD6"/>
    <w:rsid w:val="00C20B91"/>
    <w:rsid w:val="00C2248E"/>
    <w:rsid w:val="00C25F7E"/>
    <w:rsid w:val="00C26018"/>
    <w:rsid w:val="00C32B99"/>
    <w:rsid w:val="00C339C8"/>
    <w:rsid w:val="00C3574D"/>
    <w:rsid w:val="00C43EAB"/>
    <w:rsid w:val="00C513F5"/>
    <w:rsid w:val="00C56760"/>
    <w:rsid w:val="00C570CC"/>
    <w:rsid w:val="00C638A0"/>
    <w:rsid w:val="00C65C8A"/>
    <w:rsid w:val="00C71B60"/>
    <w:rsid w:val="00C7469D"/>
    <w:rsid w:val="00C752F1"/>
    <w:rsid w:val="00C82CFF"/>
    <w:rsid w:val="00C83D0F"/>
    <w:rsid w:val="00C95BEC"/>
    <w:rsid w:val="00CA0050"/>
    <w:rsid w:val="00CB3E93"/>
    <w:rsid w:val="00CB5D3F"/>
    <w:rsid w:val="00CC1779"/>
    <w:rsid w:val="00CC2225"/>
    <w:rsid w:val="00CD20BA"/>
    <w:rsid w:val="00CD26F2"/>
    <w:rsid w:val="00CE7EAA"/>
    <w:rsid w:val="00CF3B3D"/>
    <w:rsid w:val="00CF5441"/>
    <w:rsid w:val="00CF5B37"/>
    <w:rsid w:val="00D11607"/>
    <w:rsid w:val="00D243D2"/>
    <w:rsid w:val="00D25723"/>
    <w:rsid w:val="00D325D1"/>
    <w:rsid w:val="00D36B73"/>
    <w:rsid w:val="00D478FA"/>
    <w:rsid w:val="00D51037"/>
    <w:rsid w:val="00D51056"/>
    <w:rsid w:val="00D51AC7"/>
    <w:rsid w:val="00D560BE"/>
    <w:rsid w:val="00D6130E"/>
    <w:rsid w:val="00D87A5A"/>
    <w:rsid w:val="00DA2906"/>
    <w:rsid w:val="00DA475F"/>
    <w:rsid w:val="00DB7AAC"/>
    <w:rsid w:val="00DC3CF5"/>
    <w:rsid w:val="00DD1C9E"/>
    <w:rsid w:val="00DD3CE9"/>
    <w:rsid w:val="00DE0CB0"/>
    <w:rsid w:val="00E13F21"/>
    <w:rsid w:val="00E16177"/>
    <w:rsid w:val="00E23094"/>
    <w:rsid w:val="00E3633A"/>
    <w:rsid w:val="00E55A8A"/>
    <w:rsid w:val="00E57B85"/>
    <w:rsid w:val="00E67684"/>
    <w:rsid w:val="00E70B00"/>
    <w:rsid w:val="00E75BEC"/>
    <w:rsid w:val="00E75F84"/>
    <w:rsid w:val="00E85BA2"/>
    <w:rsid w:val="00E9023C"/>
    <w:rsid w:val="00EA177B"/>
    <w:rsid w:val="00EA24CF"/>
    <w:rsid w:val="00EB141F"/>
    <w:rsid w:val="00EC04A3"/>
    <w:rsid w:val="00EC2BCE"/>
    <w:rsid w:val="00EC6B73"/>
    <w:rsid w:val="00ED3221"/>
    <w:rsid w:val="00EE1FD7"/>
    <w:rsid w:val="00EE29F1"/>
    <w:rsid w:val="00F11B22"/>
    <w:rsid w:val="00F17A66"/>
    <w:rsid w:val="00F268D7"/>
    <w:rsid w:val="00F35F68"/>
    <w:rsid w:val="00F433F7"/>
    <w:rsid w:val="00F44AA3"/>
    <w:rsid w:val="00F455E3"/>
    <w:rsid w:val="00F45D86"/>
    <w:rsid w:val="00F53D56"/>
    <w:rsid w:val="00F5563D"/>
    <w:rsid w:val="00F75191"/>
    <w:rsid w:val="00F77F14"/>
    <w:rsid w:val="00F81482"/>
    <w:rsid w:val="00F83B49"/>
    <w:rsid w:val="00F878C6"/>
    <w:rsid w:val="00F91AC5"/>
    <w:rsid w:val="00FA4254"/>
    <w:rsid w:val="00FA6A8A"/>
    <w:rsid w:val="00FB0774"/>
    <w:rsid w:val="00FB0CF6"/>
    <w:rsid w:val="00FC3F94"/>
    <w:rsid w:val="00FD22F0"/>
    <w:rsid w:val="00FE30BB"/>
    <w:rsid w:val="00FE58D9"/>
    <w:rsid w:val="00FF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CD4866"/>
  <w15:docId w15:val="{22EDED26-1719-4A43-9C40-95EAE44B7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5563D"/>
    <w:pPr>
      <w:spacing w:after="120" w:line="276" w:lineRule="auto"/>
    </w:pPr>
    <w:rPr>
      <w:rFonts w:asciiTheme="minorHAnsi" w:hAnsiTheme="minorHAnsi"/>
      <w:szCs w:val="22"/>
      <w:lang w:val="en-GB"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5563D"/>
    <w:pPr>
      <w:keepNext/>
      <w:keepLines/>
      <w:numPr>
        <w:numId w:val="1"/>
      </w:numPr>
      <w:spacing w:before="240"/>
      <w:outlineLvl w:val="0"/>
    </w:pPr>
    <w:rPr>
      <w:rFonts w:eastAsia="Times New Roman"/>
      <w:b/>
      <w:bCs/>
      <w:sz w:val="24"/>
      <w:szCs w:val="24"/>
      <w:lang w:eastAsia="en-AU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53C5F"/>
    <w:pPr>
      <w:keepNext/>
      <w:keepLines/>
      <w:numPr>
        <w:ilvl w:val="1"/>
        <w:numId w:val="1"/>
      </w:numPr>
      <w:spacing w:before="200"/>
      <w:ind w:left="426" w:hanging="426"/>
      <w:outlineLvl w:val="1"/>
    </w:pPr>
    <w:rPr>
      <w:rFonts w:asciiTheme="majorHAnsi" w:eastAsia="Times New Roman" w:hAnsiTheme="majorHAnsi" w:cstheme="majorHAnsi"/>
      <w:b/>
      <w:bCs/>
      <w:i/>
      <w:szCs w:val="26"/>
      <w:lang w:val="de-DE" w:eastAsia="en-GB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976D5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i/>
      <w:szCs w:val="20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7541B"/>
    <w:pPr>
      <w:keepNext/>
      <w:numPr>
        <w:ilvl w:val="3"/>
        <w:numId w:val="1"/>
      </w:numPr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7541B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7541B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  <w:sz w:val="22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7541B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7541B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7541B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pple-style-span">
    <w:name w:val="apple-style-span"/>
    <w:basedOn w:val="Absatz-Standardschriftart"/>
    <w:rsid w:val="000E6FB7"/>
  </w:style>
  <w:style w:type="character" w:customStyle="1" w:styleId="apple-converted-space">
    <w:name w:val="apple-converted-space"/>
    <w:basedOn w:val="Absatz-Standardschriftart"/>
    <w:rsid w:val="000E6FB7"/>
  </w:style>
  <w:style w:type="character" w:customStyle="1" w:styleId="berschrift1Zchn">
    <w:name w:val="Überschrift 1 Zchn"/>
    <w:link w:val="berschrift1"/>
    <w:uiPriority w:val="9"/>
    <w:rsid w:val="00F5563D"/>
    <w:rPr>
      <w:rFonts w:asciiTheme="minorHAnsi" w:eastAsia="Times New Roman" w:hAnsiTheme="minorHAnsi"/>
      <w:b/>
      <w:bCs/>
      <w:sz w:val="24"/>
      <w:szCs w:val="24"/>
      <w:lang w:val="en-GB" w:eastAsia="en-AU"/>
    </w:rPr>
  </w:style>
  <w:style w:type="character" w:customStyle="1" w:styleId="berschrift2Zchn">
    <w:name w:val="Überschrift 2 Zchn"/>
    <w:link w:val="berschrift2"/>
    <w:uiPriority w:val="9"/>
    <w:rsid w:val="00453C5F"/>
    <w:rPr>
      <w:rFonts w:asciiTheme="majorHAnsi" w:eastAsia="Times New Roman" w:hAnsiTheme="majorHAnsi" w:cstheme="majorHAnsi"/>
      <w:b/>
      <w:bCs/>
      <w:i/>
      <w:szCs w:val="26"/>
      <w:lang w:val="de-DE" w:eastAsia="en-GB"/>
    </w:rPr>
  </w:style>
  <w:style w:type="paragraph" w:styleId="Listenabsatz">
    <w:name w:val="List Paragraph"/>
    <w:basedOn w:val="Standard"/>
    <w:uiPriority w:val="34"/>
    <w:qFormat/>
    <w:rsid w:val="00820C48"/>
    <w:pPr>
      <w:numPr>
        <w:numId w:val="2"/>
      </w:numPr>
      <w:spacing w:after="0" w:line="240" w:lineRule="auto"/>
    </w:pPr>
    <w:rPr>
      <w:rFonts w:ascii="Times New Roman" w:hAnsi="Times New Roman"/>
      <w:szCs w:val="20"/>
      <w:lang w:eastAsia="en-AU"/>
    </w:rPr>
  </w:style>
  <w:style w:type="paragraph" w:styleId="Dokumentstruktur">
    <w:name w:val="Document Map"/>
    <w:basedOn w:val="Standard"/>
    <w:link w:val="DokumentstrukturZchn"/>
    <w:uiPriority w:val="99"/>
    <w:unhideWhenUsed/>
    <w:rsid w:val="00B62534"/>
    <w:pPr>
      <w:spacing w:after="0" w:line="240" w:lineRule="auto"/>
    </w:pPr>
    <w:rPr>
      <w:rFonts w:ascii="Tahoma" w:hAnsi="Tahoma" w:cs="Tahoma"/>
      <w:sz w:val="28"/>
      <w:szCs w:val="16"/>
    </w:rPr>
  </w:style>
  <w:style w:type="character" w:customStyle="1" w:styleId="DokumentstrukturZchn">
    <w:name w:val="Dokumentstruktur Zchn"/>
    <w:link w:val="Dokumentstruktur"/>
    <w:uiPriority w:val="99"/>
    <w:rsid w:val="00B62534"/>
    <w:rPr>
      <w:rFonts w:ascii="Tahoma" w:hAnsi="Tahoma" w:cs="Tahoma"/>
      <w:sz w:val="28"/>
      <w:szCs w:val="16"/>
      <w:lang w:val="en-GB" w:eastAsia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876226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elZchn">
    <w:name w:val="Titel Zchn"/>
    <w:link w:val="Titel"/>
    <w:uiPriority w:val="10"/>
    <w:rsid w:val="00876226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Fuzeile">
    <w:name w:val="footer"/>
    <w:basedOn w:val="Standard"/>
    <w:link w:val="FuzeileZchn"/>
    <w:uiPriority w:val="99"/>
    <w:unhideWhenUsed/>
    <w:rsid w:val="00AA772B"/>
    <w:pPr>
      <w:tabs>
        <w:tab w:val="center" w:pos="4513"/>
        <w:tab w:val="right" w:pos="9026"/>
      </w:tabs>
      <w:jc w:val="both"/>
    </w:pPr>
    <w:rPr>
      <w:rFonts w:eastAsia="Times New Roman"/>
      <w:szCs w:val="20"/>
      <w:lang w:val="en-US" w:bidi="en-US"/>
    </w:rPr>
  </w:style>
  <w:style w:type="character" w:customStyle="1" w:styleId="FuzeileZchn">
    <w:name w:val="Fußzeile Zchn"/>
    <w:link w:val="Fuzeile"/>
    <w:uiPriority w:val="99"/>
    <w:rsid w:val="00AA772B"/>
    <w:rPr>
      <w:rFonts w:eastAsia="Times New Roman"/>
      <w:lang w:val="en-US" w:eastAsia="en-US" w:bidi="en-US"/>
    </w:rPr>
  </w:style>
  <w:style w:type="character" w:styleId="Hyperlink">
    <w:name w:val="Hyperlink"/>
    <w:uiPriority w:val="99"/>
    <w:unhideWhenUsed/>
    <w:rsid w:val="00AA772B"/>
    <w:rPr>
      <w:color w:val="0000FF"/>
      <w:u w:val="single"/>
    </w:rPr>
  </w:style>
  <w:style w:type="paragraph" w:styleId="KeinLeerraum">
    <w:name w:val="No Spacing"/>
    <w:basedOn w:val="Standard"/>
    <w:link w:val="KeinLeerraumZchn"/>
    <w:uiPriority w:val="1"/>
    <w:qFormat/>
    <w:rsid w:val="00AA772B"/>
    <w:pPr>
      <w:spacing w:after="0" w:line="240" w:lineRule="auto"/>
      <w:jc w:val="both"/>
    </w:pPr>
    <w:rPr>
      <w:rFonts w:eastAsia="Times New Roman"/>
      <w:szCs w:val="20"/>
      <w:lang w:val="en-US" w:bidi="en-US"/>
    </w:rPr>
  </w:style>
  <w:style w:type="character" w:customStyle="1" w:styleId="KeinLeerraumZchn">
    <w:name w:val="Kein Leerraum Zchn"/>
    <w:link w:val="KeinLeerraum"/>
    <w:uiPriority w:val="1"/>
    <w:rsid w:val="00AA772B"/>
    <w:rPr>
      <w:rFonts w:eastAsia="Times New Roman"/>
      <w:lang w:val="en-US" w:eastAsia="en-US" w:bidi="en-US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AA772B"/>
    <w:pPr>
      <w:jc w:val="both"/>
    </w:pPr>
    <w:rPr>
      <w:rFonts w:eastAsia="Times New Roman"/>
      <w:szCs w:val="20"/>
      <w:lang w:val="en-US" w:bidi="en-US"/>
    </w:rPr>
  </w:style>
  <w:style w:type="character" w:customStyle="1" w:styleId="FunotentextZchn">
    <w:name w:val="Fußnotentext Zchn"/>
    <w:link w:val="Funotentext"/>
    <w:uiPriority w:val="99"/>
    <w:semiHidden/>
    <w:rsid w:val="00AA772B"/>
    <w:rPr>
      <w:rFonts w:eastAsia="Times New Roman"/>
      <w:lang w:val="en-US" w:eastAsia="en-US" w:bidi="en-US"/>
    </w:rPr>
  </w:style>
  <w:style w:type="character" w:styleId="Funotenzeichen">
    <w:name w:val="footnote reference"/>
    <w:uiPriority w:val="99"/>
    <w:semiHidden/>
    <w:unhideWhenUsed/>
    <w:rsid w:val="00AA772B"/>
    <w:rPr>
      <w:vertAlign w:val="superscript"/>
    </w:rPr>
  </w:style>
  <w:style w:type="character" w:customStyle="1" w:styleId="berschrift3Zchn">
    <w:name w:val="Überschrift 3 Zchn"/>
    <w:link w:val="berschrift3"/>
    <w:uiPriority w:val="9"/>
    <w:rsid w:val="000976D5"/>
    <w:rPr>
      <w:rFonts w:ascii="Cambria" w:eastAsia="Times New Roman" w:hAnsi="Cambria"/>
      <w:b/>
      <w:bCs/>
      <w:i/>
      <w:lang w:val="en-GB" w:eastAsia="en-US"/>
    </w:rPr>
  </w:style>
  <w:style w:type="character" w:customStyle="1" w:styleId="berschrift4Zchn">
    <w:name w:val="Überschrift 4 Zchn"/>
    <w:link w:val="berschrift4"/>
    <w:uiPriority w:val="9"/>
    <w:semiHidden/>
    <w:rsid w:val="0087541B"/>
    <w:rPr>
      <w:rFonts w:asciiTheme="minorHAnsi" w:eastAsia="Times New Roman" w:hAnsiTheme="minorHAnsi"/>
      <w:b/>
      <w:bCs/>
      <w:sz w:val="28"/>
      <w:szCs w:val="28"/>
      <w:lang w:val="en-GB" w:eastAsia="en-US"/>
    </w:rPr>
  </w:style>
  <w:style w:type="character" w:customStyle="1" w:styleId="berschrift5Zchn">
    <w:name w:val="Überschrift 5 Zchn"/>
    <w:link w:val="berschrift5"/>
    <w:uiPriority w:val="9"/>
    <w:semiHidden/>
    <w:rsid w:val="0087541B"/>
    <w:rPr>
      <w:rFonts w:asciiTheme="minorHAnsi" w:eastAsia="Times New Roman" w:hAnsiTheme="minorHAnsi"/>
      <w:b/>
      <w:bCs/>
      <w:i/>
      <w:iCs/>
      <w:sz w:val="26"/>
      <w:szCs w:val="26"/>
      <w:lang w:val="en-GB" w:eastAsia="en-US"/>
    </w:rPr>
  </w:style>
  <w:style w:type="character" w:customStyle="1" w:styleId="berschrift6Zchn">
    <w:name w:val="Überschrift 6 Zchn"/>
    <w:link w:val="berschrift6"/>
    <w:uiPriority w:val="9"/>
    <w:semiHidden/>
    <w:rsid w:val="0087541B"/>
    <w:rPr>
      <w:rFonts w:asciiTheme="minorHAnsi" w:eastAsia="Times New Roman" w:hAnsiTheme="minorHAnsi"/>
      <w:b/>
      <w:bCs/>
      <w:sz w:val="22"/>
      <w:szCs w:val="22"/>
      <w:lang w:val="en-GB" w:eastAsia="en-US"/>
    </w:rPr>
  </w:style>
  <w:style w:type="character" w:customStyle="1" w:styleId="berschrift7Zchn">
    <w:name w:val="Überschrift 7 Zchn"/>
    <w:link w:val="berschrift7"/>
    <w:uiPriority w:val="9"/>
    <w:semiHidden/>
    <w:rsid w:val="0087541B"/>
    <w:rPr>
      <w:rFonts w:asciiTheme="minorHAnsi" w:eastAsia="Times New Roman" w:hAnsiTheme="minorHAnsi"/>
      <w:sz w:val="24"/>
      <w:szCs w:val="24"/>
      <w:lang w:val="en-GB" w:eastAsia="en-US"/>
    </w:rPr>
  </w:style>
  <w:style w:type="character" w:customStyle="1" w:styleId="berschrift8Zchn">
    <w:name w:val="Überschrift 8 Zchn"/>
    <w:link w:val="berschrift8"/>
    <w:uiPriority w:val="9"/>
    <w:semiHidden/>
    <w:rsid w:val="0087541B"/>
    <w:rPr>
      <w:rFonts w:asciiTheme="minorHAnsi" w:eastAsia="Times New Roman" w:hAnsiTheme="minorHAnsi"/>
      <w:i/>
      <w:iCs/>
      <w:sz w:val="24"/>
      <w:szCs w:val="24"/>
      <w:lang w:val="en-GB" w:eastAsia="en-US"/>
    </w:rPr>
  </w:style>
  <w:style w:type="character" w:customStyle="1" w:styleId="berschrift9Zchn">
    <w:name w:val="Überschrift 9 Zchn"/>
    <w:link w:val="berschrift9"/>
    <w:uiPriority w:val="9"/>
    <w:semiHidden/>
    <w:rsid w:val="0087541B"/>
    <w:rPr>
      <w:rFonts w:ascii="Cambria" w:eastAsia="Times New Roman" w:hAnsi="Cambria"/>
      <w:sz w:val="22"/>
      <w:szCs w:val="22"/>
      <w:lang w:val="en-GB" w:eastAsia="en-US"/>
    </w:rPr>
  </w:style>
  <w:style w:type="character" w:styleId="Hervorhebung">
    <w:name w:val="Emphasis"/>
    <w:uiPriority w:val="20"/>
    <w:qFormat/>
    <w:rsid w:val="00FE30BB"/>
    <w:rPr>
      <w:i/>
      <w:iCs/>
    </w:rPr>
  </w:style>
  <w:style w:type="character" w:styleId="Kommentarzeichen">
    <w:name w:val="annotation reference"/>
    <w:uiPriority w:val="99"/>
    <w:semiHidden/>
    <w:unhideWhenUsed/>
    <w:rsid w:val="00657B0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57B0C"/>
    <w:rPr>
      <w:szCs w:val="20"/>
    </w:rPr>
  </w:style>
  <w:style w:type="character" w:customStyle="1" w:styleId="KommentartextZchn">
    <w:name w:val="Kommentartext Zchn"/>
    <w:link w:val="Kommentartext"/>
    <w:uiPriority w:val="99"/>
    <w:semiHidden/>
    <w:rsid w:val="00657B0C"/>
    <w:rPr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57B0C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657B0C"/>
    <w:rPr>
      <w:b/>
      <w:bCs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57B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657B0C"/>
    <w:rPr>
      <w:rFonts w:ascii="Tahoma" w:hAnsi="Tahoma" w:cs="Tahoma"/>
      <w:sz w:val="16"/>
      <w:szCs w:val="16"/>
      <w:lang w:eastAsia="en-US"/>
    </w:rPr>
  </w:style>
  <w:style w:type="paragraph" w:customStyle="1" w:styleId="BodyTextTabbed">
    <w:name w:val="Body Text (Tabbed)"/>
    <w:basedOn w:val="Standard"/>
    <w:link w:val="BodyTextTabbedChar"/>
    <w:rsid w:val="00A902D3"/>
    <w:pPr>
      <w:spacing w:after="0" w:line="240" w:lineRule="auto"/>
      <w:ind w:left="432"/>
    </w:pPr>
    <w:rPr>
      <w:rFonts w:ascii="Garamond" w:eastAsia="Times New Roman" w:hAnsi="Garamond"/>
      <w:sz w:val="24"/>
      <w:szCs w:val="20"/>
      <w:lang w:val="en-US"/>
    </w:rPr>
  </w:style>
  <w:style w:type="character" w:customStyle="1" w:styleId="BodyTextTabbedChar">
    <w:name w:val="Body Text (Tabbed) Char"/>
    <w:link w:val="BodyTextTabbed"/>
    <w:rsid w:val="00A902D3"/>
    <w:rPr>
      <w:rFonts w:ascii="Garamond" w:eastAsia="Times New Roman" w:hAnsi="Garamond"/>
      <w:sz w:val="24"/>
      <w:lang w:val="en-US" w:eastAsia="en-US"/>
    </w:rPr>
  </w:style>
  <w:style w:type="paragraph" w:styleId="Kopfzeile">
    <w:name w:val="header"/>
    <w:basedOn w:val="Standard"/>
    <w:link w:val="KopfzeileZchn"/>
    <w:uiPriority w:val="99"/>
    <w:unhideWhenUsed/>
    <w:rsid w:val="00651C92"/>
    <w:pPr>
      <w:tabs>
        <w:tab w:val="center" w:pos="4703"/>
        <w:tab w:val="right" w:pos="9406"/>
      </w:tabs>
    </w:pPr>
  </w:style>
  <w:style w:type="character" w:customStyle="1" w:styleId="KopfzeileZchn">
    <w:name w:val="Kopfzeile Zchn"/>
    <w:link w:val="Kopfzeile"/>
    <w:uiPriority w:val="99"/>
    <w:rsid w:val="00651C92"/>
    <w:rPr>
      <w:szCs w:val="22"/>
      <w:lang w:val="en-GB" w:eastAsia="en-US"/>
    </w:rPr>
  </w:style>
  <w:style w:type="character" w:styleId="Seitenzahl">
    <w:name w:val="page number"/>
    <w:uiPriority w:val="99"/>
    <w:semiHidden/>
    <w:unhideWhenUsed/>
    <w:rsid w:val="00651C92"/>
  </w:style>
  <w:style w:type="paragraph" w:styleId="Verzeichnis1">
    <w:name w:val="toc 1"/>
    <w:basedOn w:val="Standard"/>
    <w:next w:val="Standard"/>
    <w:autoRedefine/>
    <w:uiPriority w:val="39"/>
    <w:unhideWhenUsed/>
    <w:rsid w:val="007C0319"/>
    <w:pPr>
      <w:spacing w:before="120" w:after="0"/>
    </w:pPr>
    <w:rPr>
      <w:b/>
      <w:sz w:val="22"/>
    </w:rPr>
  </w:style>
  <w:style w:type="paragraph" w:styleId="Verzeichnis2">
    <w:name w:val="toc 2"/>
    <w:basedOn w:val="Standard"/>
    <w:next w:val="Standard"/>
    <w:autoRedefine/>
    <w:uiPriority w:val="39"/>
    <w:unhideWhenUsed/>
    <w:rsid w:val="007C0319"/>
    <w:pPr>
      <w:spacing w:after="0"/>
      <w:ind w:left="200"/>
    </w:pPr>
    <w:rPr>
      <w:i/>
      <w:sz w:val="22"/>
    </w:rPr>
  </w:style>
  <w:style w:type="paragraph" w:styleId="Verzeichnis3">
    <w:name w:val="toc 3"/>
    <w:basedOn w:val="Standard"/>
    <w:next w:val="Standard"/>
    <w:autoRedefine/>
    <w:uiPriority w:val="39"/>
    <w:unhideWhenUsed/>
    <w:rsid w:val="007C0319"/>
    <w:pPr>
      <w:spacing w:after="0"/>
      <w:ind w:left="400"/>
    </w:pPr>
    <w:rPr>
      <w:sz w:val="22"/>
    </w:rPr>
  </w:style>
  <w:style w:type="paragraph" w:styleId="Verzeichnis4">
    <w:name w:val="toc 4"/>
    <w:basedOn w:val="Standard"/>
    <w:next w:val="Standard"/>
    <w:autoRedefine/>
    <w:uiPriority w:val="39"/>
    <w:unhideWhenUsed/>
    <w:rsid w:val="007C0319"/>
    <w:pPr>
      <w:spacing w:after="0"/>
      <w:ind w:left="600"/>
    </w:pPr>
    <w:rPr>
      <w:szCs w:val="20"/>
    </w:rPr>
  </w:style>
  <w:style w:type="paragraph" w:styleId="Verzeichnis5">
    <w:name w:val="toc 5"/>
    <w:basedOn w:val="Standard"/>
    <w:next w:val="Standard"/>
    <w:autoRedefine/>
    <w:uiPriority w:val="39"/>
    <w:unhideWhenUsed/>
    <w:rsid w:val="007C0319"/>
    <w:pPr>
      <w:spacing w:after="0"/>
      <w:ind w:left="800"/>
    </w:pPr>
    <w:rPr>
      <w:szCs w:val="20"/>
    </w:rPr>
  </w:style>
  <w:style w:type="paragraph" w:styleId="Verzeichnis6">
    <w:name w:val="toc 6"/>
    <w:basedOn w:val="Standard"/>
    <w:next w:val="Standard"/>
    <w:autoRedefine/>
    <w:uiPriority w:val="39"/>
    <w:unhideWhenUsed/>
    <w:rsid w:val="007C0319"/>
    <w:pPr>
      <w:spacing w:after="0"/>
      <w:ind w:left="1000"/>
    </w:pPr>
    <w:rPr>
      <w:szCs w:val="20"/>
    </w:rPr>
  </w:style>
  <w:style w:type="paragraph" w:styleId="Verzeichnis7">
    <w:name w:val="toc 7"/>
    <w:basedOn w:val="Standard"/>
    <w:next w:val="Standard"/>
    <w:autoRedefine/>
    <w:uiPriority w:val="39"/>
    <w:unhideWhenUsed/>
    <w:rsid w:val="007C0319"/>
    <w:pPr>
      <w:spacing w:after="0"/>
      <w:ind w:left="1200"/>
    </w:pPr>
    <w:rPr>
      <w:szCs w:val="20"/>
    </w:rPr>
  </w:style>
  <w:style w:type="paragraph" w:styleId="Verzeichnis8">
    <w:name w:val="toc 8"/>
    <w:basedOn w:val="Standard"/>
    <w:next w:val="Standard"/>
    <w:autoRedefine/>
    <w:uiPriority w:val="39"/>
    <w:unhideWhenUsed/>
    <w:rsid w:val="007C0319"/>
    <w:pPr>
      <w:spacing w:after="0"/>
      <w:ind w:left="1400"/>
    </w:pPr>
    <w:rPr>
      <w:szCs w:val="20"/>
    </w:rPr>
  </w:style>
  <w:style w:type="paragraph" w:styleId="Verzeichnis9">
    <w:name w:val="toc 9"/>
    <w:basedOn w:val="Standard"/>
    <w:next w:val="Standard"/>
    <w:autoRedefine/>
    <w:uiPriority w:val="39"/>
    <w:unhideWhenUsed/>
    <w:rsid w:val="007C0319"/>
    <w:pPr>
      <w:spacing w:after="0"/>
      <w:ind w:left="1600"/>
    </w:pPr>
    <w:rPr>
      <w:szCs w:val="20"/>
    </w:rPr>
  </w:style>
  <w:style w:type="table" w:styleId="Tabellenraster">
    <w:name w:val="Table Grid"/>
    <w:basedOn w:val="NormaleTabelle"/>
    <w:uiPriority w:val="59"/>
    <w:rsid w:val="007467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chtaufgelsteErwhnung">
    <w:name w:val="Unresolved Mention"/>
    <w:basedOn w:val="Absatz-Standardschriftart"/>
    <w:uiPriority w:val="99"/>
    <w:semiHidden/>
    <w:unhideWhenUsed/>
    <w:rsid w:val="00431F2B"/>
    <w:rPr>
      <w:color w:val="808080"/>
      <w:shd w:val="clear" w:color="auto" w:fill="E6E6E6"/>
    </w:rPr>
  </w:style>
  <w:style w:type="paragraph" w:styleId="StandardWeb">
    <w:name w:val="Normal (Web)"/>
    <w:basedOn w:val="Standard"/>
    <w:uiPriority w:val="99"/>
    <w:semiHidden/>
    <w:unhideWhenUsed/>
    <w:rsid w:val="00C752F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BesuchterLink">
    <w:name w:val="FollowedHyperlink"/>
    <w:basedOn w:val="Absatz-Standardschriftart"/>
    <w:uiPriority w:val="99"/>
    <w:semiHidden/>
    <w:unhideWhenUsed/>
    <w:rsid w:val="007A358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67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4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80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9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78862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86717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31622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3930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4535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57643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87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8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8289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alogic-godot/dialogic/releases/tag/2.0-alpha-19" TargetMode="External"/><Relationship Id="rId13" Type="http://schemas.openxmlformats.org/officeDocument/2006/relationships/hyperlink" Target="https://github.com/dialogic-godot/dialogic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dialogic.pro/getting-started.html#1-installation--activation" TargetMode="Externa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dialogic.pro/getting-started.html" TargetMode="External"/><Relationship Id="rId14" Type="http://schemas.openxmlformats.org/officeDocument/2006/relationships/hyperlink" Target="https://github.com/nathanhoad/godot_dialogue_manage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e/Documents/Templates/Meine%20Vorlagen/Template_cv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Template_cv.dotx</Template>
  <TotalTime>0</TotalTime>
  <Pages>2</Pages>
  <Words>267</Words>
  <Characters>1687</Characters>
  <Application>Microsoft Office Word</Application>
  <DocSecurity>0</DocSecurity>
  <Lines>14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UNISA</Company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me</dc:creator>
  <cp:keywords/>
  <cp:lastModifiedBy>Christian Voigt</cp:lastModifiedBy>
  <cp:revision>1</cp:revision>
  <cp:lastPrinted>2010-06-09T16:26:00Z</cp:lastPrinted>
  <dcterms:created xsi:type="dcterms:W3CDTF">2026-07-01T06:21:00Z</dcterms:created>
  <dcterms:modified xsi:type="dcterms:W3CDTF">2026-07-01T06:56:00Z</dcterms:modified>
</cp:coreProperties>
</file>